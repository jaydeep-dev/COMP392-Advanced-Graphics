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B8255" w14:textId="25B20C32" w:rsidR="004C1DBE" w:rsidRDefault="001C6935" w:rsidP="004C1DBE">
      <w:pPr>
        <w:pStyle w:val="Title"/>
        <w:jc w:val="center"/>
      </w:pPr>
      <w:r>
        <w:t>Advanced Graphics</w:t>
      </w:r>
    </w:p>
    <w:p w14:paraId="5AE3AA47" w14:textId="0CDEBF8F" w:rsidR="004C1DBE" w:rsidRDefault="001704AF" w:rsidP="004C1DBE">
      <w:pPr>
        <w:pStyle w:val="Subtitle"/>
        <w:jc w:val="center"/>
      </w:pPr>
      <w:r>
        <w:t>Jaydeep</w:t>
      </w:r>
      <w:r w:rsidR="001C6935">
        <w:t xml:space="preserve"> </w:t>
      </w:r>
      <w:r>
        <w:t>Modha</w:t>
      </w:r>
    </w:p>
    <w:p w14:paraId="33507F8C" w14:textId="56D3026D" w:rsidR="001C6935" w:rsidRDefault="001C6935" w:rsidP="001C6935">
      <w:r>
        <w:t>Account.h file</w:t>
      </w:r>
    </w:p>
    <w:p w14:paraId="3ABE8C09" w14:textId="5200472C" w:rsidR="001C6935" w:rsidRDefault="001C6935" w:rsidP="001C6935">
      <w:r w:rsidRPr="001C6935">
        <w:rPr>
          <w:noProof/>
        </w:rPr>
        <w:drawing>
          <wp:inline distT="0" distB="0" distL="0" distR="0" wp14:anchorId="6FB73F71" wp14:editId="570FF8A1">
            <wp:extent cx="5264407" cy="3191266"/>
            <wp:effectExtent l="0" t="0" r="0" b="9525"/>
            <wp:docPr id="619461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6189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950" cy="31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A487" w14:textId="6787C56E" w:rsidR="001C6935" w:rsidRDefault="001C6935" w:rsidP="001C6935">
      <w:r>
        <w:t>Account.cpp file</w:t>
      </w:r>
    </w:p>
    <w:p w14:paraId="53D4B19B" w14:textId="10BEE4A8" w:rsidR="001C6935" w:rsidRDefault="001C6935" w:rsidP="001C6935">
      <w:r w:rsidRPr="001C6935">
        <w:rPr>
          <w:noProof/>
        </w:rPr>
        <w:drawing>
          <wp:inline distT="0" distB="0" distL="0" distR="0" wp14:anchorId="0656A9DF" wp14:editId="6FEC6B58">
            <wp:extent cx="5232694" cy="3172041"/>
            <wp:effectExtent l="0" t="0" r="6350" b="9525"/>
            <wp:docPr id="992647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754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135" cy="3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45CA" w14:textId="48558C0E" w:rsidR="00B05255" w:rsidRDefault="00B05255" w:rsidP="001C6935">
      <w:r>
        <w:lastRenderedPageBreak/>
        <w:t>Testing Code</w:t>
      </w:r>
    </w:p>
    <w:p w14:paraId="3620C6F7" w14:textId="534A519C" w:rsidR="00B05255" w:rsidRDefault="00B05255" w:rsidP="001C6935">
      <w:r w:rsidRPr="00B05255">
        <w:rPr>
          <w:noProof/>
        </w:rPr>
        <w:drawing>
          <wp:inline distT="0" distB="0" distL="0" distR="0" wp14:anchorId="77302512" wp14:editId="1C6C2071">
            <wp:extent cx="5943600" cy="3714750"/>
            <wp:effectExtent l="0" t="0" r="0" b="0"/>
            <wp:docPr id="1572022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2278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255">
        <w:rPr>
          <w:noProof/>
        </w:rPr>
        <w:drawing>
          <wp:inline distT="0" distB="0" distL="0" distR="0" wp14:anchorId="6529A8B5" wp14:editId="0159D684">
            <wp:extent cx="5943600" cy="3714750"/>
            <wp:effectExtent l="0" t="0" r="0" b="0"/>
            <wp:docPr id="13631859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595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75C" w14:textId="57A00345" w:rsidR="00B05255" w:rsidRDefault="00B05255" w:rsidP="001C6935">
      <w:r>
        <w:lastRenderedPageBreak/>
        <w:t xml:space="preserve">Here I made array size of my student number [301287487] it </w:t>
      </w:r>
      <w:r w:rsidRPr="00B05255">
        <w:rPr>
          <w:b/>
          <w:bCs/>
        </w:rPr>
        <w:t>converted</w:t>
      </w:r>
      <w:r>
        <w:t xml:space="preserve"> my laptop into an </w:t>
      </w:r>
      <w:r w:rsidRPr="00B05255">
        <w:rPr>
          <w:b/>
          <w:bCs/>
        </w:rPr>
        <w:t>airplane</w:t>
      </w:r>
      <w:r>
        <w:t xml:space="preserve"> with my </w:t>
      </w:r>
      <w:r w:rsidRPr="00B05255">
        <w:rPr>
          <w:b/>
          <w:bCs/>
        </w:rPr>
        <w:t>CPU</w:t>
      </w:r>
      <w:r>
        <w:t xml:space="preserve"> running at </w:t>
      </w:r>
      <w:r w:rsidRPr="00B05255">
        <w:rPr>
          <w:b/>
          <w:bCs/>
        </w:rPr>
        <w:t>4.9GHz</w:t>
      </w:r>
      <w:r>
        <w:t>! hoping for the best at this point….</w:t>
      </w:r>
    </w:p>
    <w:p w14:paraId="10D19799" w14:textId="0481B091" w:rsidR="00B05255" w:rsidRDefault="00B05255" w:rsidP="001C6935">
      <w:r w:rsidRPr="00B05255">
        <w:rPr>
          <w:noProof/>
        </w:rPr>
        <w:drawing>
          <wp:inline distT="0" distB="0" distL="0" distR="0" wp14:anchorId="7E5F5E00" wp14:editId="6F9DCEDC">
            <wp:extent cx="5121697" cy="3201061"/>
            <wp:effectExtent l="0" t="0" r="3175" b="0"/>
            <wp:docPr id="272897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7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415" cy="32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5B0C" w14:textId="7616FF2D" w:rsidR="00B05255" w:rsidRDefault="00B05255" w:rsidP="001C6935">
      <w:r>
        <w:t>Update #2</w:t>
      </w:r>
    </w:p>
    <w:p w14:paraId="1F1A5E67" w14:textId="7F5D21F3" w:rsidR="00B05255" w:rsidRDefault="00B05255" w:rsidP="001C6935">
      <w:r>
        <w:t>More processors are joining the arena and fighting against each other to work on single process. I am wondering if I could have made it into multi-threaded process…..</w:t>
      </w:r>
    </w:p>
    <w:p w14:paraId="53A7E666" w14:textId="5624D144" w:rsidR="00B05255" w:rsidRDefault="00B05255" w:rsidP="001C6935">
      <w:r w:rsidRPr="00B05255">
        <w:rPr>
          <w:noProof/>
        </w:rPr>
        <w:drawing>
          <wp:inline distT="0" distB="0" distL="0" distR="0" wp14:anchorId="5D7CFFDC" wp14:editId="2AC9FBED">
            <wp:extent cx="5111126" cy="3194454"/>
            <wp:effectExtent l="0" t="0" r="0" b="6350"/>
            <wp:docPr id="107374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44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782" cy="32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DC0" w14:textId="17CB3338" w:rsidR="00B05255" w:rsidRDefault="00B05255" w:rsidP="001C6935">
      <w:r>
        <w:lastRenderedPageBreak/>
        <w:t>Update #3</w:t>
      </w:r>
    </w:p>
    <w:p w14:paraId="54494643" w14:textId="5E68636A" w:rsidR="00B05255" w:rsidRDefault="00B05255" w:rsidP="001C6935">
      <w:r>
        <w:t>I just realized that we are still at the stage of creating accounts and haven’t even started the sorting and printing the data yet!!! The worst part is that I chose the bubble sort as sorting algorithm….. a huge mistake!!!!</w:t>
      </w:r>
    </w:p>
    <w:p w14:paraId="297E04D3" w14:textId="6294744E" w:rsidR="001C6935" w:rsidRDefault="001C6935" w:rsidP="001C6935"/>
    <w:p w14:paraId="6FA3AC2D" w14:textId="23628564" w:rsidR="00E03276" w:rsidRDefault="00E03276" w:rsidP="001C6935">
      <w:r>
        <w:t>Update #4</w:t>
      </w:r>
    </w:p>
    <w:p w14:paraId="54ECD4E3" w14:textId="69B0EF0D" w:rsidR="00E03276" w:rsidRDefault="00E03276" w:rsidP="001C6935">
      <w:r>
        <w:t>I made about 12M accounts! At this point I am bored of looking at screen and doing nothing!!!</w:t>
      </w:r>
    </w:p>
    <w:p w14:paraId="79F5028D" w14:textId="65980CE3" w:rsidR="00E03276" w:rsidRDefault="00E03276" w:rsidP="001C6935">
      <w:r w:rsidRPr="00E03276">
        <w:rPr>
          <w:noProof/>
        </w:rPr>
        <w:drawing>
          <wp:inline distT="0" distB="0" distL="0" distR="0" wp14:anchorId="15333C2E" wp14:editId="58C4C7B5">
            <wp:extent cx="5943600" cy="3714750"/>
            <wp:effectExtent l="0" t="0" r="0" b="0"/>
            <wp:docPr id="11776836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8364" name="Picture 1" descr="A computer screen with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01D9" w14:textId="77777777" w:rsidR="00B77887" w:rsidRDefault="00B77887">
      <w:r>
        <w:br w:type="page"/>
      </w:r>
    </w:p>
    <w:p w14:paraId="5DD9DCFD" w14:textId="4DB02BE6" w:rsidR="00E03276" w:rsidRDefault="00E03276" w:rsidP="001C6935">
      <w:r>
        <w:lastRenderedPageBreak/>
        <w:t>Update #5</w:t>
      </w:r>
    </w:p>
    <w:p w14:paraId="170F7F1E" w14:textId="2153ECD7" w:rsidR="00B77887" w:rsidRDefault="00B77887" w:rsidP="001C6935">
      <w:r>
        <w:t>Changed size to a reasonable number of 300.</w:t>
      </w:r>
    </w:p>
    <w:p w14:paraId="5E0B9C09" w14:textId="67E1509A" w:rsidR="00B77887" w:rsidRDefault="00B77887" w:rsidP="001C6935">
      <w:r w:rsidRPr="00B77887">
        <w:drawing>
          <wp:inline distT="0" distB="0" distL="0" distR="0" wp14:anchorId="49DE2413" wp14:editId="63E3BDC7">
            <wp:extent cx="5554130" cy="3366895"/>
            <wp:effectExtent l="0" t="0" r="8890" b="5080"/>
            <wp:docPr id="13270907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907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694" cy="33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DC6" w14:textId="52A73A69" w:rsidR="00B77887" w:rsidRDefault="00B77887" w:rsidP="001C6935">
      <w:r>
        <w:t xml:space="preserve">Output: created 300 accounts </w:t>
      </w:r>
      <w:r w:rsidR="00EB6CF2">
        <w:t>swapped</w:t>
      </w:r>
      <w:r>
        <w:t xml:space="preserve"> them from highest to lowest account balance. [using the slowest algorithm XD]</w:t>
      </w:r>
    </w:p>
    <w:p w14:paraId="14E266FB" w14:textId="3721EB1C" w:rsidR="00B77887" w:rsidRDefault="00B77887" w:rsidP="001C6935">
      <w:r w:rsidRPr="00B77887">
        <w:drawing>
          <wp:inline distT="0" distB="0" distL="0" distR="0" wp14:anchorId="2B4555BC" wp14:editId="13AE9762">
            <wp:extent cx="4291078" cy="3340467"/>
            <wp:effectExtent l="0" t="0" r="0" b="0"/>
            <wp:docPr id="2084133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33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306" cy="33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3B2" w14:textId="1EAA71BE" w:rsidR="00B77887" w:rsidRDefault="00B77887" w:rsidP="001C6935">
      <w:r>
        <w:lastRenderedPageBreak/>
        <w:t>Of course, I have released pointers afterward to free up memory!</w:t>
      </w:r>
    </w:p>
    <w:p w14:paraId="52C01175" w14:textId="4AC6B9B9" w:rsidR="00B77887" w:rsidRDefault="00B77887" w:rsidP="001C6935">
      <w:r w:rsidRPr="00B77887">
        <w:drawing>
          <wp:inline distT="0" distB="0" distL="0" distR="0" wp14:anchorId="44CFD2C3" wp14:editId="341505CB">
            <wp:extent cx="2796055" cy="7851976"/>
            <wp:effectExtent l="0" t="0" r="4445" b="0"/>
            <wp:docPr id="1385335275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35275" name="Picture 1" descr="A black and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0356" cy="79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343E" w14:textId="66A94C08" w:rsidR="00B77887" w:rsidRPr="00EB6CF2" w:rsidRDefault="00EB6CF2" w:rsidP="001C6935">
      <w:pPr>
        <w:rPr>
          <w:b/>
          <w:bCs/>
          <w:i/>
          <w:iCs/>
          <w:sz w:val="36"/>
          <w:szCs w:val="36"/>
        </w:rPr>
      </w:pPr>
      <w:r w:rsidRPr="00EB6CF2">
        <w:rPr>
          <w:b/>
          <w:bCs/>
          <w:i/>
          <w:iCs/>
          <w:sz w:val="36"/>
          <w:szCs w:val="36"/>
        </w:rPr>
        <w:lastRenderedPageBreak/>
        <w:t>Lab2::Final_Words();</w:t>
      </w:r>
    </w:p>
    <w:p w14:paraId="14AC0E19" w14:textId="33F6E571" w:rsidR="00B77887" w:rsidRDefault="00B77887" w:rsidP="001C6935">
      <w:r>
        <w:t>That concludes the lab assignment 2!</w:t>
      </w:r>
      <w:r w:rsidR="00EB6CF2">
        <w:t xml:space="preserve"> As you’ve mentioned in class,</w:t>
      </w:r>
      <w:r>
        <w:t xml:space="preserve"> I did try to tinker and overload the machine and failed because I was being impatient (also, it wasn’t truly required for the lab)</w:t>
      </w:r>
    </w:p>
    <w:p w14:paraId="56475D2E" w14:textId="77777777" w:rsidR="00EB6CF2" w:rsidRDefault="00B77887" w:rsidP="001C6935">
      <w:r>
        <w:t>Hopefully, I’ll try to experiment with multi-threading in the future. if I think I am skilled enough to tackle C++</w:t>
      </w:r>
      <w:r w:rsidR="00EB6CF2">
        <w:t xml:space="preserve"> with thread synchronization.</w:t>
      </w:r>
    </w:p>
    <w:p w14:paraId="40BE6F7A" w14:textId="77777777" w:rsidR="00EB6CF2" w:rsidRDefault="00EB6CF2" w:rsidP="001C6935"/>
    <w:p w14:paraId="054F9F00" w14:textId="31A5CD36" w:rsidR="00B77887" w:rsidRPr="001C6935" w:rsidRDefault="00EB6CF2" w:rsidP="001C6935">
      <w:r>
        <w:t>Thank you!</w:t>
      </w:r>
    </w:p>
    <w:sectPr w:rsidR="00B77887" w:rsidRPr="001C69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319F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74E2309"/>
    <w:multiLevelType w:val="multilevel"/>
    <w:tmpl w:val="D49C0142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439447594">
    <w:abstractNumId w:val="1"/>
  </w:num>
  <w:num w:numId="2" w16cid:durableId="47415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35"/>
    <w:rsid w:val="001704AF"/>
    <w:rsid w:val="001C6935"/>
    <w:rsid w:val="004A4213"/>
    <w:rsid w:val="004C1DBE"/>
    <w:rsid w:val="00B05255"/>
    <w:rsid w:val="00B1455E"/>
    <w:rsid w:val="00B564BD"/>
    <w:rsid w:val="00B77887"/>
    <w:rsid w:val="00D52F0D"/>
    <w:rsid w:val="00E03276"/>
    <w:rsid w:val="00EB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6B572D"/>
  <w15:chartTrackingRefBased/>
  <w15:docId w15:val="{41C34D74-94F5-4B07-986C-F1E34959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D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D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D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D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D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yde\Documents\Custom%20Office%20Templates\La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 Template.dotx</Template>
  <TotalTime>62</TotalTime>
  <Pages>7</Pages>
  <Words>237</Words>
  <Characters>1149</Characters>
  <Application>Microsoft Office Word</Application>
  <DocSecurity>0</DocSecurity>
  <Lines>42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Epic Blade</dc:creator>
  <cp:keywords/>
  <dc:description/>
  <cp:lastModifiedBy>Jaydeep Modha</cp:lastModifiedBy>
  <cp:revision>2</cp:revision>
  <dcterms:created xsi:type="dcterms:W3CDTF">2025-01-29T02:22:00Z</dcterms:created>
  <dcterms:modified xsi:type="dcterms:W3CDTF">2025-01-29T04:58:00Z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1fa2995c-7c13-43ac-9234-3d98f0567252</vt:lpwstr>
  </property>
</Properties>
</file>